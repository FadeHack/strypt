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jpeg" ContentType="image/jpeg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5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14="http://schemas.microsoft.com/office/word/2010/wordml">
  <w:body>
    <w:p w:rsidR="00A1B2C3" w:rsidRDefault="00A1B2C3" w:rsidP="00D4E5F6" w14:paraId="1A2B3C4D" w14:textId="5E6F7A8B">
      <w:r>
        <w:t>PRESERVED-BODY-TEXT</w:t>
      </w:r>
    </w:p>
  </w:body>
</w:document>
</file>

<file path=word/settings.xml><?xml version="1.0" encoding="utf-8"?>
<w:settings xmlns:w="http://schemas.openxmlformats.org/wordprocessingml/2006/main">
  <w:zoom w:percent="100"/>
  <w:rsids>
    <w:rsidRoot w:val="00A1B2C3"/>
    <w:rsid w:val="00A1B2C3"/>
    <w:rsid w:val="00D4E5F6"/>
  </w:rsids>
</w:settings>
</file>

<file path=docProps/app.xml><?xml version="1.0" encoding="utf-8"?>
<Properties xmlns="http://schemas.openxmlformats.org/officeDocument/2006/extended-properties">
  <Application>SYNTHETIC-APPLICATION-0006</Application>
  <AppVersion>SYNTHETIC-APPVERSION-0007</AppVersion>
  <Company>SYNTHETIC-COMPANY-0008</Company>
  <Manager>SYNTHETIC-MANAGER-0009</Manager>
  <TotalTime>SYNTHETIC-TOTALTIME-0010</TotalTime>
  <Template>SYNTHETIC-TEMPLATE-0011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SYNTHETIC-TITLE-0001</dc:title>
  <dc:creator>SYNTHETIC-CREATOR-0002</dc:creator>
  <cp:lastModifiedBy>SYNTHETIC-LASTMODIFIEDBY-0003</cp:lastModifiedBy>
  <cp:revision>SYNTHETIC-REVISION-0004</cp:revision>
  <dcterms:created>2021-03-04T05:06:07Z</dcterms:created>
  <dcterms:modified>2021-03-04T08:09:10Z</dcterms:modified>
  <cp:keywords>SYNTHETIC-KEYWORDS-0005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tterNumber">
    <vt:lpwstr>SYNTHETIC-MATTER-0012</vt:lpwstr>
  </property>
</Properties>
</file>